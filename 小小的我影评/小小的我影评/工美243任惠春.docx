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t>小小的我的感受</w:t>
      </w:r>
    </w:p>
    <w:p>
      <w:r>
        <w:t xml:space="preserve"> </w:t>
      </w:r>
    </w:p>
    <w:p>
      <w:r>
        <w:t>我只是世间一个小小的自己，平凡普通，淹没在人海里，没有耀眼的光芒，也没有轰轰烈烈的人生。</w:t>
      </w:r>
    </w:p>
    <w:p>
      <w:r>
        <w:t xml:space="preserve"> </w:t>
      </w:r>
    </w:p>
    <w:p>
      <w:r>
        <w:t>性格安静内敛，不擅长表达，也不愿刻意迎合世俗。心思敏感细腻，容易被温柔打动，也容易被细碎的心事牵动情绪。偶尔会迷茫、会失落，会在无人的时候暗自难过，悄悄消化所有委屈。</w:t>
      </w:r>
    </w:p>
    <w:p>
      <w:r>
        <w:t xml:space="preserve"> </w:t>
      </w:r>
    </w:p>
    <w:p>
      <w:r>
        <w:t>但我依然保有内心的柔软与倔强，学着和生活和解，接纳自己的不完美。不追赶别人的脚步，不羡慕旁人的精彩，只想守好自己的小世界。安静成长，慢慢自愈，认真热爱生活，好好珍惜这个渺小却真诚、努力生活的自己。</w:t>
      </w:r>
    </w:p>
    <w:p/>
    <w:p>
      <w:pPr>
        <w:jc w:val="right"/>
      </w:pPr>
      <w:r>
        <w:t>工美243班任惠美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Luxi San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</Pages>
  <Words>7</Words>
  <Characters>7</Characters>
  <Lines>1</Lines>
  <Paragraphs>1</Paragraphs>
  <CharactersWithSpaces>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V2429A</dc:creator>
  <cp:lastModifiedBy>vivo用户</cp:lastModifiedBy>
  <cp:revision>0</cp:revision>
  <dcterms:created xsi:type="dcterms:W3CDTF">2026-04-24T14:23:56Z</dcterms:created>
  <dcterms:modified xsi:type="dcterms:W3CDTF">2026-04-26T14:09:03Z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cd0e648e472b48ae96f43c1016b76c87_21</vt:lpwstr>
  </property>
</Properties>
</file>